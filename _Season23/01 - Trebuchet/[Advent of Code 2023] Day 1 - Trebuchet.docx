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14:ligatures w14:val="standardContextual"/>
        </w:rPr>
        <w:id w:val="304368638"/>
        <w:docPartObj>
          <w:docPartGallery w:val="Table of Contents"/>
          <w:docPartUnique/>
        </w:docPartObj>
      </w:sdtPr>
      <w:sdtEndPr>
        <w:rPr>
          <w:b/>
          <w:bCs/>
          <w:noProof/>
        </w:rPr>
      </w:sdtEndPr>
      <w:sdtContent>
        <w:p w14:paraId="0356BBC8" w14:textId="72DCE71F" w:rsidR="00DC6798" w:rsidRPr="00DC6798" w:rsidRDefault="00DC6798">
          <w:pPr>
            <w:pStyle w:val="TOCHeading"/>
            <w:rPr>
              <w:b/>
              <w:bCs/>
            </w:rPr>
          </w:pPr>
          <w:r>
            <w:rPr>
              <w:b/>
              <w:bCs/>
            </w:rPr>
            <w:t>TABLE OF CONTENTS</w:t>
          </w:r>
        </w:p>
        <w:p w14:paraId="316E9091" w14:textId="0FBFCE45" w:rsidR="00DC6798" w:rsidRDefault="00DC6798">
          <w:fldSimple w:instr=" TOC \o &quot;1-3&quot; \h \z \u ">
            <w:r>
              <w:rPr>
                <w:b/>
                <w:bCs/>
                <w:noProof/>
                <w:lang w:val="en-US"/>
              </w:rPr>
              <w:t>No table of contents entries found.</w:t>
            </w:r>
          </w:fldSimple>
        </w:p>
      </w:sdtContent>
    </w:sdt>
    <w:p w14:paraId="67DAB791" w14:textId="6F0DB6A1" w:rsidR="00E54664" w:rsidRDefault="00DC6798" w:rsidP="00DC6798">
      <w:pPr>
        <w:pStyle w:val="Heading1"/>
        <w:pBdr>
          <w:bottom w:val="single" w:sz="6" w:space="1" w:color="auto"/>
        </w:pBdr>
        <w:rPr>
          <w:b/>
          <w:bCs/>
        </w:rPr>
      </w:pPr>
      <w:r>
        <w:rPr>
          <w:b/>
          <w:bCs/>
        </w:rPr>
        <w:t>ADVENT OF CODE 2023</w:t>
      </w:r>
    </w:p>
    <w:p w14:paraId="3D653158" w14:textId="77EC5713" w:rsidR="00DC6798" w:rsidRPr="00DC6798" w:rsidRDefault="00DC6798" w:rsidP="00DC6798">
      <w:pPr>
        <w:jc w:val="both"/>
      </w:pPr>
      <w:r w:rsidRPr="00DC6798">
        <w:t xml:space="preserve">Something is wrong with global snow production, and you've been selected to </w:t>
      </w:r>
      <w:proofErr w:type="gramStart"/>
      <w:r w:rsidRPr="00DC6798">
        <w:t>take a look</w:t>
      </w:r>
      <w:proofErr w:type="gramEnd"/>
      <w:r w:rsidRPr="00DC6798">
        <w:t>. The Elves have even given you a map; on it, they've used stars to mark the top fifty locations that are likely to be having problems.</w:t>
      </w:r>
    </w:p>
    <w:p w14:paraId="486402B5" w14:textId="40D56831" w:rsidR="00DC6798" w:rsidRPr="00DC6798" w:rsidRDefault="00DC6798" w:rsidP="00DC6798">
      <w:pPr>
        <w:jc w:val="both"/>
      </w:pPr>
      <w:r w:rsidRPr="00DC6798">
        <w:t>You've been doing this long enough to know that to restore snow operations, you need to check all fifty stars by December 25th.</w:t>
      </w:r>
    </w:p>
    <w:p w14:paraId="2A6CF1AE" w14:textId="3FC8C62D" w:rsidR="00DC6798" w:rsidRDefault="00DC6798" w:rsidP="00DC6798">
      <w:pPr>
        <w:jc w:val="both"/>
      </w:pPr>
      <w:r w:rsidRPr="00DC6798">
        <w:t>Collect stars by solving puzzles. Two puzzles will be made available on each day in the Advent calendar; the second puzzle is unlocked when you complete the first. Each puzzle grants one star. Good luck!</w:t>
      </w:r>
    </w:p>
    <w:p w14:paraId="7D8DE074" w14:textId="24812A3A" w:rsidR="00DC6798" w:rsidRDefault="00DC6798" w:rsidP="00DC6798">
      <w:pPr>
        <w:pStyle w:val="Heading1"/>
        <w:pBdr>
          <w:bottom w:val="single" w:sz="6" w:space="1" w:color="auto"/>
        </w:pBdr>
        <w:rPr>
          <w:b/>
          <w:bCs/>
        </w:rPr>
      </w:pPr>
      <w:r>
        <w:rPr>
          <w:b/>
          <w:bCs/>
        </w:rPr>
        <w:t>DAY 1: TREBUCHET</w:t>
      </w:r>
    </w:p>
    <w:p w14:paraId="735C58DA" w14:textId="08AE5F77" w:rsidR="00DC6798" w:rsidRDefault="00DC6798" w:rsidP="00DC6798">
      <w:pPr>
        <w:pStyle w:val="Heading2"/>
        <w:rPr>
          <w:b/>
          <w:bCs/>
        </w:rPr>
      </w:pPr>
      <w:r>
        <w:rPr>
          <w:b/>
          <w:bCs/>
        </w:rPr>
        <w:t>CHALLENGE 1</w:t>
      </w:r>
    </w:p>
    <w:p w14:paraId="56C1672F" w14:textId="77777777" w:rsidR="00DC6798" w:rsidRPr="00DC6798" w:rsidRDefault="00DC6798" w:rsidP="00DC6798">
      <w:pPr>
        <w:jc w:val="both"/>
      </w:pPr>
      <w:r w:rsidRPr="00DC6798">
        <w:t>You try to ask why they can't just use a </w:t>
      </w:r>
      <w:hyperlink r:id="rId8" w:history="1">
        <w:r w:rsidRPr="00DC6798">
          <w:rPr>
            <w:rStyle w:val="Hyperlink"/>
          </w:rPr>
          <w:t>weather machine</w:t>
        </w:r>
      </w:hyperlink>
      <w:r w:rsidRPr="00DC6798">
        <w:t> ("not powerful enough") and where they're even sending you ("the sky") and why your map looks mostly blank ("you sure ask a lot of questions") and hang on did you just say the sky ("of course, where do you think snow comes from") when you realize that the Elves are already loading you into a </w:t>
      </w:r>
      <w:hyperlink r:id="rId9" w:tgtFrame="_blank" w:history="1">
        <w:r w:rsidRPr="00DC6798">
          <w:rPr>
            <w:rStyle w:val="Hyperlink"/>
          </w:rPr>
          <w:t>trebuchet</w:t>
        </w:r>
      </w:hyperlink>
      <w:r w:rsidRPr="00DC6798">
        <w:t> ("please hold still, we need to strap you in").</w:t>
      </w:r>
    </w:p>
    <w:p w14:paraId="54A05562" w14:textId="77777777" w:rsidR="00DC6798" w:rsidRPr="00DC6798" w:rsidRDefault="00DC6798" w:rsidP="00DC6798">
      <w:pPr>
        <w:jc w:val="both"/>
      </w:pPr>
      <w:r w:rsidRPr="00DC6798">
        <w:t>As they're making the final adjustments, they discover that their calibration document (your puzzle input) has been amended by a very young Elf who was apparently just excited to show off her art skills. Consequently, the Elves are having trouble reading the values on the document.</w:t>
      </w:r>
    </w:p>
    <w:p w14:paraId="25F86C3E" w14:textId="77777777" w:rsidR="00DC6798" w:rsidRDefault="00DC6798" w:rsidP="00DC6798">
      <w:pPr>
        <w:jc w:val="both"/>
      </w:pPr>
      <w:r w:rsidRPr="00DC6798">
        <w:t xml:space="preserve">The </w:t>
      </w:r>
      <w:proofErr w:type="gramStart"/>
      <w:r w:rsidRPr="00DC6798">
        <w:t>newly-improved</w:t>
      </w:r>
      <w:proofErr w:type="gramEnd"/>
      <w:r w:rsidRPr="00DC6798">
        <w:t xml:space="preserve"> calibration document consists of lines of text; each line originally contained a specific calibration value that the Elves now need to recover. On each line, the calibration value can be found by combining the first digit and the last digit (in that order) to form a single two-digit number.</w:t>
      </w:r>
    </w:p>
    <w:p w14:paraId="0E38952D" w14:textId="478B45B2" w:rsidR="00DC6798" w:rsidRDefault="00DC6798" w:rsidP="00DC6798">
      <w:pPr>
        <w:jc w:val="both"/>
      </w:pPr>
      <w:r>
        <w:t>For example:</w:t>
      </w:r>
    </w:p>
    <w:p w14:paraId="4DD296BE" w14:textId="05346D4E" w:rsidR="00DC6798" w:rsidRDefault="00DC6798" w:rsidP="00DC6798">
      <w:pPr>
        <w:pStyle w:val="ListParagraph"/>
        <w:numPr>
          <w:ilvl w:val="0"/>
          <w:numId w:val="2"/>
        </w:numPr>
        <w:jc w:val="both"/>
      </w:pPr>
      <w:r>
        <w:t>1abc2</w:t>
      </w:r>
    </w:p>
    <w:p w14:paraId="2E6B1419" w14:textId="55238F4B" w:rsidR="00DC6798" w:rsidRDefault="00DC6798" w:rsidP="00DC6798">
      <w:pPr>
        <w:pStyle w:val="ListParagraph"/>
        <w:numPr>
          <w:ilvl w:val="0"/>
          <w:numId w:val="2"/>
        </w:numPr>
        <w:jc w:val="both"/>
      </w:pPr>
      <w:r>
        <w:t>pqr3stu8vwx</w:t>
      </w:r>
    </w:p>
    <w:p w14:paraId="514B5911" w14:textId="6BB8F3F8" w:rsidR="00DC6798" w:rsidRDefault="00DC6798" w:rsidP="00DC6798">
      <w:pPr>
        <w:pStyle w:val="ListParagraph"/>
        <w:numPr>
          <w:ilvl w:val="0"/>
          <w:numId w:val="2"/>
        </w:numPr>
        <w:jc w:val="both"/>
      </w:pPr>
      <w:r>
        <w:t>a1b2c3d4e5f</w:t>
      </w:r>
    </w:p>
    <w:p w14:paraId="586B021D" w14:textId="6D01A642" w:rsidR="00DC6798" w:rsidRDefault="00DC6798" w:rsidP="00DC6798">
      <w:pPr>
        <w:pStyle w:val="ListParagraph"/>
        <w:numPr>
          <w:ilvl w:val="0"/>
          <w:numId w:val="2"/>
        </w:numPr>
        <w:jc w:val="both"/>
      </w:pPr>
      <w:r>
        <w:t>treb7uchet</w:t>
      </w:r>
    </w:p>
    <w:p w14:paraId="7E86525B" w14:textId="764BDFBA" w:rsidR="00DC6798" w:rsidRDefault="00DC6798" w:rsidP="00DC6798">
      <w:pPr>
        <w:jc w:val="both"/>
      </w:pPr>
      <w:r>
        <w:t>In this example, the calibration values of these four lines are 12, 38, 15, and 77. Adding these together produces 142.</w:t>
      </w:r>
    </w:p>
    <w:p w14:paraId="4E614E20" w14:textId="2119DA2E" w:rsidR="00DC6798" w:rsidRDefault="00DC6798" w:rsidP="00DC6798">
      <w:pPr>
        <w:jc w:val="both"/>
      </w:pPr>
      <w:r>
        <w:t>Consider your entire calibration document. What is the sum of all the calibration values?</w:t>
      </w:r>
    </w:p>
    <w:p w14:paraId="15CC24E9" w14:textId="643EDE4B" w:rsidR="00DC6798" w:rsidRDefault="00DC6798" w:rsidP="00DC6798">
      <w:pPr>
        <w:jc w:val="both"/>
        <w:rPr>
          <w:b/>
          <w:bCs/>
        </w:rPr>
      </w:pPr>
      <w:r>
        <w:rPr>
          <w:b/>
          <w:bCs/>
        </w:rPr>
        <w:t>Answer:</w:t>
      </w:r>
      <w:r w:rsidR="00187F70" w:rsidRPr="00187F70">
        <w:t xml:space="preserve"> </w:t>
      </w:r>
      <w:r w:rsidR="00187F70" w:rsidRPr="00187F70">
        <w:t>54634</w:t>
      </w:r>
    </w:p>
    <w:p w14:paraId="7DC814A1" w14:textId="77777777" w:rsidR="00DC6798" w:rsidRPr="00DC6798" w:rsidRDefault="00DC6798" w:rsidP="00DC6798">
      <w:pPr>
        <w:jc w:val="both"/>
      </w:pPr>
    </w:p>
    <w:p w14:paraId="6DF633D8" w14:textId="77777777" w:rsidR="00DC6798" w:rsidRPr="00DC6798" w:rsidRDefault="00DC6798" w:rsidP="00DC6798"/>
    <w:sectPr w:rsidR="00DC6798" w:rsidRPr="00DC6798" w:rsidSect="005C3F0F">
      <w:headerReference w:type="default"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46CBF" w14:textId="77777777" w:rsidR="00744A9D" w:rsidRDefault="00744A9D" w:rsidP="00E54664">
      <w:r>
        <w:separator/>
      </w:r>
    </w:p>
  </w:endnote>
  <w:endnote w:type="continuationSeparator" w:id="0">
    <w:p w14:paraId="76EB43AF" w14:textId="77777777" w:rsidR="00744A9D" w:rsidRDefault="00744A9D" w:rsidP="00E54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68E1" w14:textId="107CA208" w:rsidR="00E54664" w:rsidRDefault="00210264" w:rsidP="00E54664">
    <w:pPr>
      <w:pStyle w:val="Footer"/>
    </w:pPr>
    <w:r>
      <w:rPr>
        <w:noProof/>
      </w:rPr>
      <w:drawing>
        <wp:anchor distT="0" distB="0" distL="114300" distR="114300" simplePos="0" relativeHeight="251660288" behindDoc="1" locked="0" layoutInCell="1" allowOverlap="1" wp14:anchorId="179CD26B" wp14:editId="76410B4A">
          <wp:simplePos x="0" y="0"/>
          <wp:positionH relativeFrom="column">
            <wp:posOffset>-22860</wp:posOffset>
          </wp:positionH>
          <wp:positionV relativeFrom="paragraph">
            <wp:posOffset>-137703</wp:posOffset>
          </wp:positionV>
          <wp:extent cx="821408" cy="462915"/>
          <wp:effectExtent l="0" t="0" r="0" b="0"/>
          <wp:wrapNone/>
          <wp:docPr id="1348685846" name="Picture 2"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2292" name="Picture 2" descr="A black background with red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1408" cy="462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4664" w:rsidRPr="00E54664">
      <w:rPr>
        <w:b/>
        <w:bCs/>
      </w:rPr>
      <w:ptab w:relativeTo="margin" w:alignment="center" w:leader="none"/>
    </w:r>
    <w:sdt>
      <w:sdtPr>
        <w:rPr>
          <w:b/>
          <w:bCs/>
        </w:rPr>
        <w:alias w:val="Title"/>
        <w:tag w:val=""/>
        <w:id w:val="-468667963"/>
        <w:dataBinding w:prefixMappings="xmlns:ns0='http://purl.org/dc/elements/1.1/' xmlns:ns1='http://schemas.openxmlformats.org/package/2006/metadata/core-properties' " w:xpath="/ns1:coreProperties[1]/ns0:title[1]" w:storeItemID="{6C3C8BC8-F283-45AE-878A-BAB7291924A1}"/>
        <w:text/>
      </w:sdtPr>
      <w:sdtContent>
        <w:r w:rsidR="00DC6798">
          <w:rPr>
            <w:b/>
            <w:bCs/>
          </w:rPr>
          <w:t>[Advent of Code 2023] Day 1: Trebuchet</w:t>
        </w:r>
      </w:sdtContent>
    </w:sdt>
    <w:r w:rsidR="00E54664" w:rsidRPr="00E54664">
      <w:rPr>
        <w:b/>
        <w:bCs/>
      </w:rPr>
      <w:ptab w:relativeTo="margin" w:alignment="right" w:leader="none"/>
    </w:r>
    <w:r w:rsidR="00E54664" w:rsidRPr="00E54664">
      <w:rPr>
        <w:b/>
        <w:bCs/>
      </w:rPr>
      <w:t>Page</w:t>
    </w:r>
    <w:r w:rsidR="00E54664" w:rsidRPr="00E54664">
      <w:t xml:space="preserve"> </w:t>
    </w:r>
    <w:r w:rsidR="00E54664" w:rsidRPr="00E54664">
      <w:rPr>
        <w:b/>
        <w:bCs/>
      </w:rPr>
      <w:fldChar w:fldCharType="begin"/>
    </w:r>
    <w:r w:rsidR="00E54664" w:rsidRPr="00E54664">
      <w:rPr>
        <w:b/>
        <w:bCs/>
      </w:rPr>
      <w:instrText xml:space="preserve"> PAGE  \* Arabic  \* MERGEFORMAT </w:instrText>
    </w:r>
    <w:r w:rsidR="00E54664" w:rsidRPr="00E54664">
      <w:rPr>
        <w:b/>
        <w:bCs/>
      </w:rPr>
      <w:fldChar w:fldCharType="separate"/>
    </w:r>
    <w:r w:rsidR="00E54664" w:rsidRPr="00E54664">
      <w:rPr>
        <w:b/>
        <w:bCs/>
      </w:rPr>
      <w:t>1</w:t>
    </w:r>
    <w:r w:rsidR="00E54664" w:rsidRPr="00E54664">
      <w:rPr>
        <w:b/>
        <w:bCs/>
      </w:rPr>
      <w:fldChar w:fldCharType="end"/>
    </w:r>
    <w:r w:rsidR="00E54664" w:rsidRPr="00E54664">
      <w:t xml:space="preserve"> of </w:t>
    </w:r>
    <w:r w:rsidR="00E54664" w:rsidRPr="00E54664">
      <w:rPr>
        <w:b/>
        <w:bCs/>
      </w:rPr>
      <w:fldChar w:fldCharType="begin"/>
    </w:r>
    <w:r w:rsidR="00E54664" w:rsidRPr="00E54664">
      <w:rPr>
        <w:b/>
        <w:bCs/>
      </w:rPr>
      <w:instrText xml:space="preserve"> NUMPAGES  \* Arabic  \* MERGEFORMAT </w:instrText>
    </w:r>
    <w:r w:rsidR="00E54664" w:rsidRPr="00E54664">
      <w:rPr>
        <w:b/>
        <w:bCs/>
      </w:rPr>
      <w:fldChar w:fldCharType="separate"/>
    </w:r>
    <w:r w:rsidR="00E54664" w:rsidRPr="00E54664">
      <w:rPr>
        <w:b/>
        <w:bCs/>
      </w:rPr>
      <w:t>7</w:t>
    </w:r>
    <w:r w:rsidR="00E54664" w:rsidRPr="00E54664">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C2577" w14:textId="77777777" w:rsidR="00744A9D" w:rsidRDefault="00744A9D" w:rsidP="00E54664">
      <w:r>
        <w:separator/>
      </w:r>
    </w:p>
  </w:footnote>
  <w:footnote w:type="continuationSeparator" w:id="0">
    <w:p w14:paraId="44418DE9" w14:textId="77777777" w:rsidR="00744A9D" w:rsidRDefault="00744A9D" w:rsidP="00E54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108" w:type="dxa"/>
      <w:tblLook w:val="04A0" w:firstRow="1" w:lastRow="0" w:firstColumn="1" w:lastColumn="0" w:noHBand="0" w:noVBand="1"/>
    </w:tblPr>
    <w:tblGrid>
      <w:gridCol w:w="731"/>
      <w:gridCol w:w="1769"/>
      <w:gridCol w:w="1133"/>
      <w:gridCol w:w="2003"/>
      <w:gridCol w:w="1135"/>
      <w:gridCol w:w="1246"/>
      <w:gridCol w:w="2473"/>
    </w:tblGrid>
    <w:tr w:rsidR="00E54664" w14:paraId="4F242517" w14:textId="77777777" w:rsidTr="00E54664">
      <w:trPr>
        <w:trHeight w:val="557"/>
      </w:trPr>
      <w:sdt>
        <w:sdtPr>
          <w:rPr>
            <w:b/>
            <w:bCs/>
            <w:sz w:val="44"/>
            <w:szCs w:val="44"/>
          </w:rPr>
          <w:alias w:val="Title"/>
          <w:tag w:val=""/>
          <w:id w:val="1421520743"/>
          <w:dataBinding w:prefixMappings="xmlns:ns0='http://purl.org/dc/elements/1.1/' xmlns:ns1='http://schemas.openxmlformats.org/package/2006/metadata/core-properties' " w:xpath="/ns1:coreProperties[1]/ns0:title[1]" w:storeItemID="{6C3C8BC8-F283-45AE-878A-BAB7291924A1}"/>
          <w:text/>
        </w:sdtPr>
        <w:sdtContent>
          <w:tc>
            <w:tcPr>
              <w:tcW w:w="8017" w:type="dxa"/>
              <w:gridSpan w:val="6"/>
            </w:tcPr>
            <w:p w14:paraId="4BB14A56" w14:textId="24E793A1" w:rsidR="00E54664" w:rsidRPr="00E54664" w:rsidRDefault="00DC6798" w:rsidP="00E54664">
              <w:pPr>
                <w:pStyle w:val="Title"/>
                <w:jc w:val="center"/>
                <w:rPr>
                  <w:b/>
                  <w:bCs/>
                  <w:sz w:val="44"/>
                  <w:szCs w:val="44"/>
                </w:rPr>
              </w:pPr>
              <w:r>
                <w:rPr>
                  <w:b/>
                  <w:bCs/>
                  <w:sz w:val="44"/>
                  <w:szCs w:val="44"/>
                </w:rPr>
                <w:t>[Advent of Code 2023] Day 1: Trebuchet</w:t>
              </w:r>
            </w:p>
          </w:tc>
        </w:sdtContent>
      </w:sdt>
      <w:tc>
        <w:tcPr>
          <w:tcW w:w="2473" w:type="dxa"/>
          <w:vMerge w:val="restart"/>
        </w:tcPr>
        <w:p w14:paraId="6B7DAB5E" w14:textId="77777777" w:rsidR="00E54664" w:rsidRDefault="00210264" w:rsidP="00E54664">
          <w:pPr>
            <w:pStyle w:val="Header"/>
          </w:pPr>
          <w:r>
            <w:rPr>
              <w:noProof/>
            </w:rPr>
            <w:drawing>
              <wp:anchor distT="0" distB="0" distL="114300" distR="114300" simplePos="0" relativeHeight="251658240" behindDoc="1" locked="0" layoutInCell="1" allowOverlap="1" wp14:anchorId="1BB9354D" wp14:editId="7D5D78B4">
                <wp:simplePos x="0" y="0"/>
                <wp:positionH relativeFrom="column">
                  <wp:posOffset>-37465</wp:posOffset>
                </wp:positionH>
                <wp:positionV relativeFrom="paragraph">
                  <wp:posOffset>-167640</wp:posOffset>
                </wp:positionV>
                <wp:extent cx="1530220" cy="862374"/>
                <wp:effectExtent l="0" t="0" r="0" b="0"/>
                <wp:wrapNone/>
                <wp:docPr id="605732292" name="Picture 2"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2292" name="Picture 2" descr="A black background with red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0220" cy="86237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10264" w14:paraId="10C53BC9" w14:textId="77777777" w:rsidTr="00E54664">
      <w:tc>
        <w:tcPr>
          <w:tcW w:w="731" w:type="dxa"/>
        </w:tcPr>
        <w:p w14:paraId="38AFCB95" w14:textId="77777777" w:rsidR="00E54664" w:rsidRPr="00E54664" w:rsidRDefault="00E54664" w:rsidP="00E54664">
          <w:pPr>
            <w:pStyle w:val="Header"/>
            <w:jc w:val="center"/>
            <w:rPr>
              <w:b/>
              <w:bCs/>
            </w:rPr>
          </w:pPr>
          <w:r w:rsidRPr="00E54664">
            <w:rPr>
              <w:b/>
              <w:bCs/>
            </w:rPr>
            <w:t>DATE</w:t>
          </w:r>
        </w:p>
      </w:tc>
      <w:tc>
        <w:tcPr>
          <w:tcW w:w="1769" w:type="dxa"/>
        </w:tcPr>
        <w:p w14:paraId="4B21E001" w14:textId="350BBCB1" w:rsidR="00E54664" w:rsidRPr="00E54664" w:rsidRDefault="006B5E1A" w:rsidP="00E54664">
          <w:pPr>
            <w:pStyle w:val="Header"/>
            <w:jc w:val="center"/>
          </w:pPr>
          <w:r>
            <w:fldChar w:fldCharType="begin"/>
          </w:r>
          <w:r>
            <w:instrText xml:space="preserve"> DATE \@ "dd/MM/yyyy" </w:instrText>
          </w:r>
          <w:r>
            <w:fldChar w:fldCharType="separate"/>
          </w:r>
          <w:r w:rsidR="00187F70">
            <w:rPr>
              <w:noProof/>
            </w:rPr>
            <w:t>02/12/2024</w:t>
          </w:r>
          <w:r>
            <w:fldChar w:fldCharType="end"/>
          </w:r>
        </w:p>
      </w:tc>
      <w:tc>
        <w:tcPr>
          <w:tcW w:w="1133" w:type="dxa"/>
        </w:tcPr>
        <w:p w14:paraId="6D9B6E23" w14:textId="77777777" w:rsidR="00E54664" w:rsidRPr="00E54664" w:rsidRDefault="00E54664" w:rsidP="00E54664">
          <w:pPr>
            <w:pStyle w:val="Header"/>
            <w:jc w:val="center"/>
            <w:rPr>
              <w:b/>
              <w:bCs/>
            </w:rPr>
          </w:pPr>
          <w:r w:rsidRPr="00E54664">
            <w:rPr>
              <w:b/>
              <w:bCs/>
            </w:rPr>
            <w:t>AUTHOR</w:t>
          </w:r>
        </w:p>
      </w:tc>
      <w:sdt>
        <w:sdtPr>
          <w:alias w:val="Author"/>
          <w:tag w:val=""/>
          <w:id w:val="1432855268"/>
          <w:dataBinding w:prefixMappings="xmlns:ns0='http://purl.org/dc/elements/1.1/' xmlns:ns1='http://schemas.openxmlformats.org/package/2006/metadata/core-properties' " w:xpath="/ns1:coreProperties[1]/ns0:creator[1]" w:storeItemID="{6C3C8BC8-F283-45AE-878A-BAB7291924A1}"/>
          <w:text/>
        </w:sdtPr>
        <w:sdtContent>
          <w:tc>
            <w:tcPr>
              <w:tcW w:w="2003" w:type="dxa"/>
              <w:shd w:val="clear" w:color="auto" w:fill="auto"/>
            </w:tcPr>
            <w:p w14:paraId="7EDD2481" w14:textId="77777777" w:rsidR="00E54664" w:rsidRPr="00E54664" w:rsidRDefault="006B5E1A" w:rsidP="00E54664">
              <w:pPr>
                <w:pStyle w:val="Header"/>
                <w:jc w:val="center"/>
              </w:pPr>
              <w:r>
                <w:t>Nida Anis</w:t>
              </w:r>
            </w:p>
          </w:tc>
        </w:sdtContent>
      </w:sdt>
      <w:tc>
        <w:tcPr>
          <w:tcW w:w="1135" w:type="dxa"/>
        </w:tcPr>
        <w:p w14:paraId="04CE695F" w14:textId="77777777" w:rsidR="00E54664" w:rsidRPr="00E54664" w:rsidRDefault="00E54664" w:rsidP="00E54664">
          <w:pPr>
            <w:pStyle w:val="Header"/>
            <w:jc w:val="center"/>
            <w:rPr>
              <w:b/>
              <w:bCs/>
            </w:rPr>
          </w:pPr>
          <w:r w:rsidRPr="00E54664">
            <w:rPr>
              <w:b/>
              <w:bCs/>
            </w:rPr>
            <w:t>VERSION</w:t>
          </w:r>
        </w:p>
      </w:tc>
      <w:tc>
        <w:tcPr>
          <w:tcW w:w="1246" w:type="dxa"/>
        </w:tcPr>
        <w:p w14:paraId="7DAD0267" w14:textId="77777777" w:rsidR="00E54664" w:rsidRPr="00E54664" w:rsidRDefault="00E54664" w:rsidP="00E54664">
          <w:pPr>
            <w:pStyle w:val="Header"/>
            <w:jc w:val="center"/>
          </w:pPr>
          <w:r w:rsidRPr="00E54664">
            <w:t>1</w:t>
          </w:r>
        </w:p>
      </w:tc>
      <w:tc>
        <w:tcPr>
          <w:tcW w:w="2473" w:type="dxa"/>
          <w:vMerge/>
        </w:tcPr>
        <w:p w14:paraId="71421FA7" w14:textId="77777777" w:rsidR="00E54664" w:rsidRDefault="00E54664" w:rsidP="00E54664">
          <w:pPr>
            <w:pStyle w:val="Header"/>
          </w:pPr>
        </w:p>
      </w:tc>
    </w:tr>
  </w:tbl>
  <w:p w14:paraId="79935A12" w14:textId="77777777" w:rsidR="00E54664" w:rsidRDefault="00E54664" w:rsidP="00E54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917F3"/>
    <w:multiLevelType w:val="hybridMultilevel"/>
    <w:tmpl w:val="F160A6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9F6C47"/>
    <w:multiLevelType w:val="hybridMultilevel"/>
    <w:tmpl w:val="D82A4994"/>
    <w:lvl w:ilvl="0" w:tplc="94F62498">
      <w:start w:val="20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1097870">
    <w:abstractNumId w:val="1"/>
  </w:num>
  <w:num w:numId="2" w16cid:durableId="8226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98"/>
    <w:rsid w:val="000150E8"/>
    <w:rsid w:val="000E0EE0"/>
    <w:rsid w:val="00162B9A"/>
    <w:rsid w:val="00187F70"/>
    <w:rsid w:val="001A0D40"/>
    <w:rsid w:val="00210264"/>
    <w:rsid w:val="002B44A5"/>
    <w:rsid w:val="002E7AE7"/>
    <w:rsid w:val="00334E08"/>
    <w:rsid w:val="003975CA"/>
    <w:rsid w:val="00497B1E"/>
    <w:rsid w:val="00544121"/>
    <w:rsid w:val="005C3F0F"/>
    <w:rsid w:val="006B5E1A"/>
    <w:rsid w:val="00744A9D"/>
    <w:rsid w:val="007E5709"/>
    <w:rsid w:val="00901F1B"/>
    <w:rsid w:val="00914C3F"/>
    <w:rsid w:val="00917105"/>
    <w:rsid w:val="00A83E97"/>
    <w:rsid w:val="00AA0072"/>
    <w:rsid w:val="00B30343"/>
    <w:rsid w:val="00B3412A"/>
    <w:rsid w:val="00C350B1"/>
    <w:rsid w:val="00CA5A75"/>
    <w:rsid w:val="00CC4D4C"/>
    <w:rsid w:val="00DC6798"/>
    <w:rsid w:val="00E37567"/>
    <w:rsid w:val="00E54664"/>
    <w:rsid w:val="00EB607B"/>
    <w:rsid w:val="00EB6D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FD2B6"/>
  <w15:chartTrackingRefBased/>
  <w15:docId w15:val="{7AFD9F4B-D43B-42BE-964D-7567EFAD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hnschrift Light" w:eastAsiaTheme="minorHAnsi" w:hAnsi="Bahnschrift Ligh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664"/>
    <w:rPr>
      <w:rFonts w:asciiTheme="minorHAnsi" w:hAnsiTheme="minorHAnsi"/>
    </w:rPr>
  </w:style>
  <w:style w:type="paragraph" w:styleId="Heading1">
    <w:name w:val="heading 1"/>
    <w:basedOn w:val="Normal"/>
    <w:next w:val="Normal"/>
    <w:link w:val="Heading1Char"/>
    <w:uiPriority w:val="9"/>
    <w:qFormat/>
    <w:rsid w:val="00C35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5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5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5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50B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C350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5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5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5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5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5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5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0B1"/>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C350B1"/>
    <w:pPr>
      <w:ind w:left="720"/>
      <w:contextualSpacing/>
    </w:pPr>
  </w:style>
  <w:style w:type="paragraph" w:styleId="Quote">
    <w:name w:val="Quote"/>
    <w:basedOn w:val="Normal"/>
    <w:next w:val="Normal"/>
    <w:link w:val="QuoteChar"/>
    <w:uiPriority w:val="29"/>
    <w:qFormat/>
    <w:rsid w:val="00C350B1"/>
    <w:pPr>
      <w:spacing w:before="160"/>
      <w:jc w:val="center"/>
    </w:pPr>
    <w:rPr>
      <w:i/>
      <w:iCs/>
      <w:color w:val="404040" w:themeColor="text1" w:themeTint="BF"/>
    </w:rPr>
  </w:style>
  <w:style w:type="character" w:customStyle="1" w:styleId="QuoteChar">
    <w:name w:val="Quote Char"/>
    <w:basedOn w:val="DefaultParagraphFont"/>
    <w:link w:val="Quote"/>
    <w:uiPriority w:val="29"/>
    <w:rsid w:val="00C350B1"/>
    <w:rPr>
      <w:i/>
      <w:iCs/>
      <w:color w:val="404040" w:themeColor="text1" w:themeTint="BF"/>
    </w:rPr>
  </w:style>
  <w:style w:type="paragraph" w:styleId="IntenseQuote">
    <w:name w:val="Intense Quote"/>
    <w:basedOn w:val="Normal"/>
    <w:next w:val="Normal"/>
    <w:link w:val="IntenseQuoteChar"/>
    <w:uiPriority w:val="30"/>
    <w:qFormat/>
    <w:rsid w:val="00C35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0B1"/>
    <w:rPr>
      <w:i/>
      <w:iCs/>
      <w:color w:val="0F4761" w:themeColor="accent1" w:themeShade="BF"/>
    </w:rPr>
  </w:style>
  <w:style w:type="character" w:styleId="IntenseEmphasis">
    <w:name w:val="Intense Emphasis"/>
    <w:basedOn w:val="DefaultParagraphFont"/>
    <w:uiPriority w:val="21"/>
    <w:qFormat/>
    <w:rsid w:val="00C350B1"/>
    <w:rPr>
      <w:i/>
      <w:iCs/>
      <w:color w:val="0F4761" w:themeColor="accent1" w:themeShade="BF"/>
    </w:rPr>
  </w:style>
  <w:style w:type="character" w:styleId="IntenseReference">
    <w:name w:val="Intense Reference"/>
    <w:basedOn w:val="DefaultParagraphFont"/>
    <w:uiPriority w:val="32"/>
    <w:qFormat/>
    <w:rsid w:val="00C350B1"/>
    <w:rPr>
      <w:b/>
      <w:bCs/>
      <w:smallCaps/>
      <w:color w:val="0F4761" w:themeColor="accent1" w:themeShade="BF"/>
      <w:spacing w:val="5"/>
    </w:rPr>
  </w:style>
  <w:style w:type="paragraph" w:styleId="Header">
    <w:name w:val="header"/>
    <w:basedOn w:val="Normal"/>
    <w:link w:val="HeaderChar"/>
    <w:uiPriority w:val="99"/>
    <w:unhideWhenUsed/>
    <w:rsid w:val="00E546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664"/>
  </w:style>
  <w:style w:type="paragraph" w:styleId="Footer">
    <w:name w:val="footer"/>
    <w:basedOn w:val="Normal"/>
    <w:link w:val="FooterChar"/>
    <w:uiPriority w:val="99"/>
    <w:unhideWhenUsed/>
    <w:rsid w:val="00E546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664"/>
  </w:style>
  <w:style w:type="table" w:styleId="TableGrid">
    <w:name w:val="Table Grid"/>
    <w:basedOn w:val="TableNormal"/>
    <w:uiPriority w:val="39"/>
    <w:rsid w:val="00E546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B5E1A"/>
    <w:rPr>
      <w:color w:val="666666"/>
    </w:rPr>
  </w:style>
  <w:style w:type="character" w:styleId="Hyperlink">
    <w:name w:val="Hyperlink"/>
    <w:basedOn w:val="DefaultParagraphFont"/>
    <w:uiPriority w:val="99"/>
    <w:unhideWhenUsed/>
    <w:rsid w:val="00210264"/>
    <w:rPr>
      <w:color w:val="467886" w:themeColor="hyperlink"/>
      <w:u w:val="single"/>
    </w:rPr>
  </w:style>
  <w:style w:type="character" w:styleId="UnresolvedMention">
    <w:name w:val="Unresolved Mention"/>
    <w:basedOn w:val="DefaultParagraphFont"/>
    <w:uiPriority w:val="99"/>
    <w:semiHidden/>
    <w:unhideWhenUsed/>
    <w:rsid w:val="00210264"/>
    <w:rPr>
      <w:color w:val="605E5C"/>
      <w:shd w:val="clear" w:color="auto" w:fill="E1DFDD"/>
    </w:rPr>
  </w:style>
  <w:style w:type="paragraph" w:styleId="TOCHeading">
    <w:name w:val="TOC Heading"/>
    <w:basedOn w:val="Heading1"/>
    <w:next w:val="Normal"/>
    <w:uiPriority w:val="39"/>
    <w:unhideWhenUsed/>
    <w:qFormat/>
    <w:rsid w:val="00DC6798"/>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84778">
      <w:bodyDiv w:val="1"/>
      <w:marLeft w:val="0"/>
      <w:marRight w:val="0"/>
      <w:marTop w:val="0"/>
      <w:marBottom w:val="0"/>
      <w:divBdr>
        <w:top w:val="none" w:sz="0" w:space="0" w:color="auto"/>
        <w:left w:val="none" w:sz="0" w:space="0" w:color="auto"/>
        <w:bottom w:val="none" w:sz="0" w:space="0" w:color="auto"/>
        <w:right w:val="none" w:sz="0" w:space="0" w:color="auto"/>
      </w:divBdr>
    </w:div>
    <w:div w:id="825971099">
      <w:bodyDiv w:val="1"/>
      <w:marLeft w:val="0"/>
      <w:marRight w:val="0"/>
      <w:marTop w:val="0"/>
      <w:marBottom w:val="0"/>
      <w:divBdr>
        <w:top w:val="none" w:sz="0" w:space="0" w:color="auto"/>
        <w:left w:val="none" w:sz="0" w:space="0" w:color="auto"/>
        <w:bottom w:val="none" w:sz="0" w:space="0" w:color="auto"/>
        <w:right w:val="none" w:sz="0" w:space="0" w:color="auto"/>
      </w:divBdr>
    </w:div>
    <w:div w:id="148393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entofcode.com/2015/day/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Trebuche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daa\Documents\Custom%20Office%20Templates\24ACC_Accelerate%20Engineering_Blank%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DDD11C-7CFE-42E2-9F3D-5CB240369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24ACC_Accelerate Engineering_Blank Document Template.dotx</Template>
  <TotalTime>4</TotalTime>
  <Pages>1</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[Advent of Code 2023] Day 1: Trebuchet</dc:title>
  <dc:subject/>
  <dc:creator>Nida Anis</dc:creator>
  <cp:keywords/>
  <dc:description/>
  <cp:lastModifiedBy>Nida Anis</cp:lastModifiedBy>
  <cp:revision>2</cp:revision>
  <dcterms:created xsi:type="dcterms:W3CDTF">2024-12-02T01:13:00Z</dcterms:created>
  <dcterms:modified xsi:type="dcterms:W3CDTF">2024-12-02T04:18:00Z</dcterms:modified>
</cp:coreProperties>
</file>